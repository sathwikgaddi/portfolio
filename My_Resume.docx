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310F17" w:rsidRDefault="00032969" w:rsidP="00032969">
            <w:pPr>
              <w:pStyle w:val="Title"/>
            </w:pPr>
            <w:r>
              <w:t>SATHWIK  GADDI</w:t>
            </w:r>
          </w:p>
        </w:tc>
      </w:tr>
      <w:tr w:rsidR="003D1B71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  <w:sz w:val="28"/>
                <w:szCs w:val="28"/>
              </w:rPr>
              <w:id w:val="1196195576"/>
              <w:placeholder>
                <w:docPart w:val="35FF9A8BE0EC4437A6A018D20CBB57A7"/>
              </w:placeholder>
              <w:temporary/>
              <w:showingPlcHdr/>
              <w15:appearance w15:val="hidden"/>
            </w:sdtPr>
            <w:sdtEndPr/>
            <w:sdtContent>
              <w:p w:rsidR="003D1B71" w:rsidRPr="00032969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  <w:sz w:val="28"/>
                    <w:szCs w:val="28"/>
                  </w:rPr>
                </w:pPr>
                <w:r w:rsidRPr="00032969">
                  <w:rPr>
                    <w:sz w:val="28"/>
                    <w:szCs w:val="28"/>
                  </w:rPr>
                  <w:t>Experience</w:t>
                </w:r>
              </w:p>
            </w:sdtContent>
          </w:sdt>
          <w:p w:rsidR="003D1B71" w:rsidRPr="00032969" w:rsidRDefault="00032969" w:rsidP="00AC6C7E">
            <w:pPr>
              <w:pStyle w:val="Dates"/>
              <w:rPr>
                <w:rFonts w:ascii="Calibri" w:hAnsi="Calibri" w:cs="Calibri"/>
                <w:sz w:val="22"/>
                <w:szCs w:val="22"/>
              </w:rPr>
            </w:pPr>
            <w:r w:rsidRPr="00032969">
              <w:rPr>
                <w:rFonts w:ascii="Calibri" w:hAnsi="Calibri" w:cs="Calibri"/>
                <w:sz w:val="22"/>
                <w:szCs w:val="22"/>
              </w:rPr>
              <w:t xml:space="preserve">June ’19 </w:t>
            </w:r>
            <w:r w:rsidR="003D1B71" w:rsidRPr="00032969">
              <w:rPr>
                <w:rFonts w:ascii="Calibri" w:hAnsi="Calibri" w:cs="Calibri"/>
                <w:sz w:val="22"/>
                <w:szCs w:val="22"/>
              </w:rPr>
              <w:t>–</w:t>
            </w:r>
            <w:r w:rsidRPr="00032969">
              <w:rPr>
                <w:rFonts w:ascii="Calibri" w:hAnsi="Calibri" w:cs="Calibri"/>
                <w:sz w:val="22"/>
                <w:szCs w:val="22"/>
              </w:rPr>
              <w:t xml:space="preserve"> Present</w:t>
            </w:r>
          </w:p>
          <w:p w:rsidR="003D1B71" w:rsidRPr="00740017" w:rsidRDefault="00032969" w:rsidP="00032969">
            <w:pPr>
              <w:pStyle w:val="Experienc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Enginer 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Wipro Technologies</w:t>
            </w:r>
          </w:p>
          <w:sdt>
            <w:sdtPr>
              <w:rPr>
                <w:rFonts w:ascii="Calibri" w:hAnsi="Calibri" w:cs="Calibri"/>
                <w:color w:val="0072C7"/>
                <w:sz w:val="28"/>
                <w:szCs w:val="28"/>
              </w:rPr>
              <w:id w:val="-1554227259"/>
              <w:placeholder>
                <w:docPart w:val="1E6A853A8D4F4DF99CF878F237DBE405"/>
              </w:placeholder>
              <w:temporary/>
              <w:showingPlcHdr/>
              <w15:appearance w15:val="hidden"/>
            </w:sdtPr>
            <w:sdtEndPr/>
            <w:sdtContent>
              <w:p w:rsidR="003D1B71" w:rsidRPr="00032969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  <w:sz w:val="28"/>
                    <w:szCs w:val="28"/>
                  </w:rPr>
                </w:pPr>
                <w:r w:rsidRPr="00032969">
                  <w:rPr>
                    <w:sz w:val="28"/>
                    <w:szCs w:val="28"/>
                  </w:rPr>
                  <w:t>Education</w:t>
                </w:r>
              </w:p>
            </w:sdtContent>
          </w:sdt>
          <w:p w:rsidR="00032969" w:rsidRDefault="00555787" w:rsidP="00032969">
            <w:pPr>
              <w:pStyle w:val="SchoolName"/>
            </w:pPr>
            <w:r>
              <w:rPr>
                <w:b w:val="0"/>
                <w:color w:val="0072C7" w:themeColor="accent2"/>
                <w:sz w:val="24"/>
                <w:szCs w:val="24"/>
              </w:rPr>
              <w:t>Btech</w:t>
            </w:r>
            <w:r w:rsidR="00032969" w:rsidRPr="00032969">
              <w:rPr>
                <w:b w:val="0"/>
                <w:color w:val="0072C7" w:themeColor="accent2"/>
                <w:sz w:val="24"/>
                <w:szCs w:val="24"/>
              </w:rPr>
              <w:t>:</w:t>
            </w:r>
            <w:r w:rsidR="00032969" w:rsidRPr="00032969">
              <w:rPr>
                <w:color w:val="0072C7" w:themeColor="accent2"/>
              </w:rPr>
              <w:t xml:space="preserve"> </w:t>
            </w:r>
            <w:r>
              <w:rPr>
                <w:rFonts w:cs="Times New Roman"/>
                <w:b w:val="0"/>
                <w:color w:val="000000" w:themeColor="text1"/>
              </w:rPr>
              <w:t>St.Martin’s Engineering College</w:t>
            </w:r>
            <w:r w:rsidR="003D1B71" w:rsidRPr="00497DDE">
              <w:rPr>
                <w:rFonts w:cs="Times New Roman"/>
                <w:b w:val="0"/>
                <w:color w:val="000000" w:themeColor="text1"/>
              </w:rPr>
              <w:t xml:space="preserve">, </w:t>
            </w:r>
            <w:r w:rsidR="00032969" w:rsidRPr="00497DDE">
              <w:rPr>
                <w:rFonts w:cs="Times New Roman"/>
                <w:b w:val="0"/>
                <w:color w:val="000000" w:themeColor="text1"/>
              </w:rPr>
              <w:t>Hyderab</w:t>
            </w:r>
            <w:r>
              <w:rPr>
                <w:rFonts w:cs="Times New Roman"/>
                <w:b w:val="0"/>
                <w:color w:val="000000" w:themeColor="text1"/>
              </w:rPr>
              <w:t>ad</w:t>
            </w:r>
            <w:r w:rsidR="00497DDE" w:rsidRPr="00497DDE">
              <w:rPr>
                <w:rFonts w:cs="Times New Roman"/>
                <w:b w:val="0"/>
                <w:color w:val="000000" w:themeColor="text1"/>
              </w:rPr>
              <w:t>(2015</w:t>
            </w:r>
            <w:r w:rsidR="00497DDE">
              <w:rPr>
                <w:rFonts w:cs="Times New Roman"/>
                <w:b w:val="0"/>
                <w:color w:val="000000" w:themeColor="text1"/>
              </w:rPr>
              <w:t xml:space="preserve"> </w:t>
            </w:r>
            <w:r w:rsidR="00497DDE" w:rsidRPr="00497DDE">
              <w:rPr>
                <w:rFonts w:cs="Times New Roman"/>
                <w:b w:val="0"/>
                <w:color w:val="000000" w:themeColor="text1"/>
              </w:rPr>
              <w:t>-</w:t>
            </w:r>
            <w:r w:rsidR="00497DDE">
              <w:rPr>
                <w:rFonts w:cs="Times New Roman"/>
                <w:b w:val="0"/>
                <w:color w:val="000000" w:themeColor="text1"/>
              </w:rPr>
              <w:t xml:space="preserve"> </w:t>
            </w:r>
            <w:r w:rsidR="00497DDE" w:rsidRPr="00497DDE">
              <w:rPr>
                <w:rFonts w:cs="Times New Roman"/>
                <w:b w:val="0"/>
                <w:color w:val="000000" w:themeColor="text1"/>
              </w:rPr>
              <w:t xml:space="preserve">2019) </w:t>
            </w:r>
            <w:r w:rsidR="00032969" w:rsidRPr="00497DDE">
              <w:rPr>
                <w:rFonts w:cs="Times New Roman"/>
                <w:b w:val="0"/>
                <w:color w:val="000000" w:themeColor="text1"/>
              </w:rPr>
              <w:t>(65 %)</w:t>
            </w:r>
          </w:p>
          <w:p w:rsidR="00032969" w:rsidRPr="00497DDE" w:rsidRDefault="00032969" w:rsidP="00032969">
            <w:pPr>
              <w:pStyle w:val="SchoolName"/>
              <w:rPr>
                <w:rFonts w:cs="Times New Roman"/>
                <w:b w:val="0"/>
                <w:color w:val="000000" w:themeColor="text1"/>
              </w:rPr>
            </w:pPr>
            <w:r w:rsidRPr="00032969">
              <w:rPr>
                <w:b w:val="0"/>
                <w:color w:val="0072C7" w:themeColor="accent2"/>
                <w:sz w:val="24"/>
                <w:szCs w:val="24"/>
              </w:rPr>
              <w:t>Intermediate:</w:t>
            </w:r>
            <w:r w:rsidRPr="00032969">
              <w:rPr>
                <w:color w:val="0072C7" w:themeColor="accent2"/>
              </w:rPr>
              <w:t xml:space="preserve"> </w:t>
            </w:r>
            <w:r w:rsidRPr="00497DDE">
              <w:rPr>
                <w:rFonts w:cs="Times New Roman"/>
                <w:b w:val="0"/>
                <w:color w:val="000000" w:themeColor="text1"/>
              </w:rPr>
              <w:t>Narayana Educational Institutions, Hyderabad</w:t>
            </w:r>
            <w:r w:rsidR="00497DDE" w:rsidRPr="00497DDE">
              <w:rPr>
                <w:rFonts w:cs="Times New Roman"/>
                <w:b w:val="0"/>
                <w:color w:val="000000" w:themeColor="text1"/>
              </w:rPr>
              <w:t xml:space="preserve"> </w:t>
            </w:r>
            <w:r w:rsidRPr="00497DDE">
              <w:rPr>
                <w:rFonts w:cs="Times New Roman"/>
                <w:b w:val="0"/>
                <w:color w:val="000000" w:themeColor="text1"/>
              </w:rPr>
              <w:t xml:space="preserve"> (91 %)</w:t>
            </w:r>
          </w:p>
          <w:p w:rsidR="00032969" w:rsidRPr="00497DDE" w:rsidRDefault="00555787" w:rsidP="00032969">
            <w:pPr>
              <w:pStyle w:val="SchoolName"/>
              <w:rPr>
                <w:rFonts w:cs="Times New Roman"/>
                <w:b w:val="0"/>
                <w:color w:val="000000" w:themeColor="text1"/>
              </w:rPr>
            </w:pPr>
            <w:r>
              <w:rPr>
                <w:b w:val="0"/>
                <w:color w:val="0072C7" w:themeColor="accent2"/>
                <w:sz w:val="24"/>
                <w:szCs w:val="24"/>
              </w:rPr>
              <w:t>School</w:t>
            </w:r>
            <w:bookmarkStart w:id="0" w:name="_GoBack"/>
            <w:bookmarkEnd w:id="0"/>
            <w:r w:rsidR="00032969" w:rsidRPr="00032969">
              <w:rPr>
                <w:b w:val="0"/>
                <w:color w:val="0072C7" w:themeColor="accent2"/>
                <w:sz w:val="24"/>
                <w:szCs w:val="24"/>
              </w:rPr>
              <w:t>:</w:t>
            </w:r>
            <w:r w:rsidR="00032969" w:rsidRPr="00032969">
              <w:rPr>
                <w:color w:val="0072C7" w:themeColor="accent2"/>
              </w:rPr>
              <w:t xml:space="preserve"> </w:t>
            </w:r>
            <w:r w:rsidR="00032969" w:rsidRPr="00497DDE">
              <w:rPr>
                <w:rFonts w:cs="Times New Roman"/>
                <w:b w:val="0"/>
                <w:color w:val="000000" w:themeColor="text1"/>
              </w:rPr>
              <w:t>Vijay High School, Nizamabad (8.5 CGPA)</w:t>
            </w:r>
          </w:p>
          <w:p w:rsidR="003D1B71" w:rsidRPr="00032969" w:rsidRDefault="00032969" w:rsidP="00AC6C7E">
            <w:pPr>
              <w:pStyle w:val="Heading2"/>
              <w:rPr>
                <w:rFonts w:ascii="Calibri" w:hAnsi="Calibri" w:cs="Calibri"/>
                <w:color w:val="0072C7"/>
                <w:sz w:val="28"/>
                <w:szCs w:val="28"/>
              </w:rPr>
            </w:pPr>
            <w:r w:rsidRPr="00032969">
              <w:rPr>
                <w:rFonts w:ascii="Calibri" w:hAnsi="Calibri" w:cs="Calibri"/>
                <w:color w:val="0072C7"/>
                <w:sz w:val="28"/>
                <w:szCs w:val="28"/>
              </w:rPr>
              <w:t>Skills</w:t>
            </w:r>
          </w:p>
          <w:p w:rsidR="00032969" w:rsidRDefault="00032969" w:rsidP="00AC6C7E">
            <w:pPr>
              <w:rPr>
                <w:color w:val="000000" w:themeColor="text1"/>
              </w:rPr>
            </w:pPr>
            <w:r w:rsidRPr="00032969">
              <w:rPr>
                <w:color w:val="0072C7" w:themeColor="accent2"/>
                <w:sz w:val="24"/>
                <w:szCs w:val="24"/>
              </w:rPr>
              <w:t>Programming Languages :</w:t>
            </w:r>
            <w:r>
              <w:rPr>
                <w:b/>
                <w:color w:val="0072C7" w:themeColor="accent2"/>
                <w:sz w:val="24"/>
                <w:szCs w:val="24"/>
              </w:rPr>
              <w:t xml:space="preserve"> </w:t>
            </w:r>
            <w:r w:rsidR="00497DDE">
              <w:rPr>
                <w:color w:val="000000" w:themeColor="text1"/>
              </w:rPr>
              <w:t>C, Java</w:t>
            </w:r>
            <w:r w:rsidRPr="00032969">
              <w:rPr>
                <w:color w:val="000000" w:themeColor="text1"/>
              </w:rPr>
              <w:t>, Python</w:t>
            </w:r>
          </w:p>
          <w:p w:rsidR="00032969" w:rsidRDefault="00032969" w:rsidP="00AC6C7E">
            <w:pPr>
              <w:rPr>
                <w:color w:val="0072C7" w:themeColor="accent2"/>
                <w:sz w:val="24"/>
                <w:szCs w:val="24"/>
              </w:rPr>
            </w:pPr>
            <w:r w:rsidRPr="00032969">
              <w:rPr>
                <w:color w:val="0072C7" w:themeColor="accent2"/>
                <w:sz w:val="24"/>
                <w:szCs w:val="24"/>
              </w:rPr>
              <w:t>Web Technologies :</w:t>
            </w:r>
            <w:r w:rsidR="00497DDE">
              <w:rPr>
                <w:color w:val="0072C7" w:themeColor="accent2"/>
                <w:sz w:val="24"/>
                <w:szCs w:val="24"/>
              </w:rPr>
              <w:t xml:space="preserve"> </w:t>
            </w:r>
            <w:r w:rsidR="00497DDE" w:rsidRPr="00497DDE">
              <w:rPr>
                <w:color w:val="000000" w:themeColor="text1"/>
              </w:rPr>
              <w:t>HTML, CSS</w:t>
            </w:r>
            <w:r w:rsidRPr="00497DDE">
              <w:rPr>
                <w:color w:val="000000" w:themeColor="text1"/>
              </w:rPr>
              <w:t>,</w:t>
            </w:r>
            <w:r w:rsidR="00497DDE" w:rsidRPr="00497DDE">
              <w:rPr>
                <w:color w:val="000000" w:themeColor="text1"/>
              </w:rPr>
              <w:t xml:space="preserve"> Bootstrap, JavaScript</w:t>
            </w:r>
            <w:r w:rsidRPr="00497DDE">
              <w:rPr>
                <w:color w:val="000000" w:themeColor="text1"/>
              </w:rPr>
              <w:t xml:space="preserve">, </w:t>
            </w:r>
            <w:r w:rsidR="00497DDE" w:rsidRPr="00497DDE">
              <w:rPr>
                <w:color w:val="000000" w:themeColor="text1"/>
              </w:rPr>
              <w:t>JQuery,</w:t>
            </w:r>
            <w:r w:rsidR="00497DDE">
              <w:rPr>
                <w:color w:val="000000" w:themeColor="text1"/>
              </w:rPr>
              <w:t xml:space="preserve"> </w:t>
            </w:r>
            <w:r w:rsidR="00497DDE" w:rsidRPr="00497DDE">
              <w:rPr>
                <w:color w:val="000000" w:themeColor="text1"/>
              </w:rPr>
              <w:t>JavaEE</w:t>
            </w:r>
          </w:p>
          <w:p w:rsidR="00497DDE" w:rsidRPr="00E335AC" w:rsidRDefault="00497DDE" w:rsidP="00497DDE">
            <w:pPr>
              <w:rPr>
                <w:rFonts w:ascii="Calibri" w:hAnsi="Calibri" w:cs="Calibri"/>
                <w:b/>
                <w:color w:val="0072C7" w:themeColor="accent2"/>
                <w:sz w:val="24"/>
                <w:szCs w:val="24"/>
              </w:rPr>
            </w:pPr>
            <w:r>
              <w:rPr>
                <w:color w:val="0072C7" w:themeColor="accent2"/>
                <w:sz w:val="24"/>
                <w:szCs w:val="24"/>
              </w:rPr>
              <w:t xml:space="preserve">Databases : </w:t>
            </w:r>
            <w:r w:rsidR="00440864">
              <w:rPr>
                <w:color w:val="000000" w:themeColor="text1"/>
              </w:rPr>
              <w:t>Sql,</w:t>
            </w:r>
            <w:r>
              <w:rPr>
                <w:color w:val="000000" w:themeColor="text1"/>
              </w:rPr>
              <w:t xml:space="preserve"> Postgres</w:t>
            </w:r>
            <w:r w:rsidRPr="00497DDE">
              <w:rPr>
                <w:color w:val="000000" w:themeColor="text1"/>
              </w:rPr>
              <w:t>, MongoDB</w:t>
            </w:r>
            <w:r w:rsidR="002D6B94">
              <w:rPr>
                <w:color w:val="000000" w:themeColor="text1"/>
              </w:rPr>
              <w:t>.</w:t>
            </w:r>
          </w:p>
          <w:p w:rsidR="00497DDE" w:rsidRDefault="00497DDE" w:rsidP="00E335AC">
            <w:pPr>
              <w:pStyle w:val="Heading2"/>
              <w:rPr>
                <w:rFonts w:ascii="Calibri" w:hAnsi="Calibri" w:cs="Calibri"/>
                <w:color w:val="0072C7"/>
                <w:sz w:val="28"/>
                <w:szCs w:val="28"/>
              </w:rPr>
            </w:pPr>
            <w:r w:rsidRPr="00497DDE">
              <w:rPr>
                <w:rFonts w:ascii="Calibri" w:hAnsi="Calibri" w:cs="Calibri"/>
                <w:color w:val="0072C7"/>
                <w:sz w:val="28"/>
                <w:szCs w:val="28"/>
              </w:rPr>
              <w:t>Projects</w:t>
            </w:r>
          </w:p>
          <w:p w:rsidR="00E335AC" w:rsidRDefault="00BE39AE" w:rsidP="00BE39AE">
            <w:pPr>
              <w:pStyle w:val="ListParagraph"/>
              <w:numPr>
                <w:ilvl w:val="0"/>
                <w:numId w:val="4"/>
              </w:numPr>
            </w:pPr>
            <w:r>
              <w:t>Developed an application called J-Spyder(A Java awt portal) used to grab a website into system harddrive  as a minor project in academics.</w:t>
            </w:r>
          </w:p>
          <w:p w:rsidR="00BE39AE" w:rsidRDefault="00BE39AE" w:rsidP="00BE39AE">
            <w:pPr>
              <w:pStyle w:val="ListParagraph"/>
              <w:numPr>
                <w:ilvl w:val="0"/>
                <w:numId w:val="4"/>
              </w:numPr>
            </w:pPr>
            <w:r>
              <w:t>Developed many puzzle games like 2048 etc. in Java awt and Java Swings.</w:t>
            </w:r>
          </w:p>
          <w:p w:rsidR="00BE39AE" w:rsidRDefault="00BE39AE" w:rsidP="00BE39AE">
            <w:pPr>
              <w:pStyle w:val="ListParagraph"/>
              <w:numPr>
                <w:ilvl w:val="0"/>
                <w:numId w:val="4"/>
              </w:numPr>
            </w:pPr>
            <w:r>
              <w:t>Developed an application in C called BooksBay(An online book store).</w:t>
            </w:r>
          </w:p>
          <w:p w:rsidR="00BE39AE" w:rsidRDefault="00BE39AE" w:rsidP="00BE39AE">
            <w:pPr>
              <w:pStyle w:val="ListParagraph"/>
              <w:numPr>
                <w:ilvl w:val="0"/>
                <w:numId w:val="0"/>
              </w:numPr>
              <w:ind w:left="720"/>
            </w:pPr>
          </w:p>
          <w:p w:rsidR="00BE39AE" w:rsidRDefault="00BE39AE" w:rsidP="00BE39AE">
            <w:pPr>
              <w:pStyle w:val="ListParagraph"/>
              <w:numPr>
                <w:ilvl w:val="0"/>
                <w:numId w:val="0"/>
              </w:numPr>
              <w:ind w:left="720"/>
            </w:pPr>
          </w:p>
          <w:p w:rsidR="00BE39AE" w:rsidRDefault="00BE39AE" w:rsidP="00BE39AE">
            <w:pPr>
              <w:pStyle w:val="ListParagraph"/>
              <w:numPr>
                <w:ilvl w:val="0"/>
                <w:numId w:val="0"/>
              </w:numPr>
              <w:ind w:left="720"/>
            </w:pPr>
          </w:p>
          <w:p w:rsidR="003D1B71" w:rsidRPr="0056708E" w:rsidRDefault="003D1B71" w:rsidP="00497DD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D1B71" w:rsidTr="003D1B71">
        <w:trPr>
          <w:trHeight w:val="1164"/>
        </w:trPr>
        <w:tc>
          <w:tcPr>
            <w:tcW w:w="720" w:type="dxa"/>
          </w:tcPr>
          <w:p w:rsidR="003D1B71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  <w:p w:rsidR="00E335AC" w:rsidRPr="0056708E" w:rsidRDefault="00E335AC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90471" w:rsidRDefault="003D1B71" w:rsidP="00222466"/>
        </w:tc>
      </w:tr>
      <w:tr w:rsidR="003D1B71" w:rsidTr="003D1B71">
        <w:trPr>
          <w:trHeight w:val="54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849A08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2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032969" w:rsidP="00032969">
            <w:pPr>
              <w:pStyle w:val="Information"/>
            </w:pPr>
            <w:r>
              <w:t>Nizamabad, Telangana 503001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24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CE9246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497DDE" w:rsidP="00032969">
            <w:pPr>
              <w:pStyle w:val="Information"/>
            </w:pPr>
            <w:r>
              <w:t xml:space="preserve">+91 </w:t>
            </w:r>
            <w:r w:rsidR="00032969">
              <w:t>7680966306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6AEAFF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OT3Cn2FTzwsWFa0BJN6rC&#10;9oqTUIm2dk6Ju1otS2BaaTlBVW4oVCqSXKwXhphL7+QYTf2QA7K4MC40iZPp14uBatcE+yuuhx1L&#10;aSCdYEcrOtAoJOgvXT1bg2mAa9SbuBqi5/BPWvRcXTbdDnUyGRzPPRfLYsZBYrovWgPiFOQwbanO&#10;lxRT27OXFVuWT4yK0KOW01yXKO7r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ni2FL66vtpqXF+hwJ2koHS8QKlCYmddVWia8&#10;T0OOwAlYTGvJgCBIgRmWcSthsLngyLk+lpQSaY691ifRhCYcWprqJFCH/jYXy7US3LSlR5BJgHnm&#10;h4SCSvyW6NtDtJMJDItPQ01MPUqwZy4W3ybBHvOQS9GT/S2exWT9ZvNixFtEEFchxmIH+mmtBSIf&#10;69iV5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Sku3iTSf5F4tkcIOS&#10;qnxD2esE4tI0w2ZCGqRCei19BsHOmjlfTirzjuOqYzJeex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c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F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hdG23IhuW7oOJEIaCywTK+lz9BEbKGUZkHKZ1J+wFJ67VK/WCqA&#10;QqwDGWrtGlx3bQIJSRIYFJpvJOyd+kwqg4S6LomiS9XimE2GsEhx4SBI00QREkimOcsgGo+tVqu8&#10;LNcvjOXFaucLtENv0UvjAampWgxnhFZ6yqJgcKtcYEhotGW/CkfahpjHQYNr2Bhk+sPSu6QHPlfS&#10;UV6QIZF2Ue9cEkJSgZJ+D6cQwNKDzLCTVRUKfp7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FQDQkR8eZwaEcZCJQelE+oFVJwE2qIrpS5VhPNUaUkzWRNhSxUD3j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6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032969" w:rsidP="00032969">
            <w:pPr>
              <w:pStyle w:val="Information"/>
            </w:pPr>
            <w:r>
              <w:t>gaddisathwik@gmail.com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74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>
                                <a:extLst/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E808F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JT3Cn2FTzwsWFa0BJN6rC&#10;9oqTUIm2dk6Ju1otS2BaaTlBVW4oVCqSXKwXhphL7+QYTf2QA7K4MC40iZPp14uBatcE+yuuhx1L&#10;aSCdYEcrOtAoJOgvXT1bg2mAa9SbuBqi5/BPWvRSXTbdDnUyGRzPPRfLYsZBYrovWgPiFOQwbanO&#10;1xRT27PXFVuWT4yK0KOW01yXKO7b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XiyFr66vtprXF+hwJ2koHS8QKlCYmbdVWia8&#10;T0OOwAlYTGvJgCBIgRmWcSthsLngyLk+lpQSaY691ifRhCYcWprqJFCH/jYXy7US3LSlR5BJgHnm&#10;h4SCSvyW6NtDtJMJDItPQ01MPUqwZy4W3ybBHvOQS9GT/S2exWT9ZvNixFtEEFchxmIH+mmtBSIf&#10;69iVl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aku3iTSf5F4tkcIOS&#10;qnxD2esE4tI0w2ZCGqRCei19BsHOmjlfTirzjuOqYzLeeh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S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V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ldG23IhuW7oOJEIaCywTK+lz9BEbKGUZkHKZ1J+wFJ67VK/WCqA&#10;QqwDGWrtGlx3bQIJSRIYFJpvJOyd+kwqg4S6LomiS9XimE2GsEhx4SBI00QREkimOcsgGo+tVqu8&#10;LNevjOXFaucLtENv0UvjAampWgxnhFZ6yqJgcKtcYEhotGW/CkfahpjHQYNr2Bhk+sPSu6QHvlTS&#10;UV6QIZF2Ue9cEkJSgZJ+D6cQwNKDzLCTVRUKfpn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DQDQkR8eZwaEcZCJQelU+oFVJwE2qIrpS5VhPNUaUkzWRNhSxUL3g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8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BE39AE" w:rsidP="00BE39AE">
            <w:pPr>
              <w:pStyle w:val="Information"/>
            </w:pPr>
            <w:r w:rsidRPr="00BE39AE">
              <w:t>http://sathwikgaddi.github.io/portfolio</w:t>
            </w:r>
          </w:p>
        </w:tc>
        <w:tc>
          <w:tcPr>
            <w:tcW w:w="423" w:type="dxa"/>
            <w:vMerge/>
          </w:tcPr>
          <w:p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2448"/>
        </w:trPr>
        <w:tc>
          <w:tcPr>
            <w:tcW w:w="720" w:type="dxa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Default="003D1B71" w:rsidP="00222466"/>
        </w:tc>
        <w:tc>
          <w:tcPr>
            <w:tcW w:w="6607" w:type="dxa"/>
            <w:vMerge/>
          </w:tcPr>
          <w:p w:rsidR="003D1B71" w:rsidRDefault="003D1B71" w:rsidP="00222466"/>
        </w:tc>
      </w:tr>
    </w:tbl>
    <w:p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19"/>
      <w:footerReference w:type="default" r:id="rId20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AF8" w:rsidRDefault="00304AF8" w:rsidP="00590471">
      <w:r>
        <w:separator/>
      </w:r>
    </w:p>
  </w:endnote>
  <w:endnote w:type="continuationSeparator" w:id="0">
    <w:p w:rsidR="00304AF8" w:rsidRDefault="00304AF8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CE8" w:rsidRDefault="00B27CE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e19941778d8e29f38c648e71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27CE8" w:rsidRPr="00B27CE8" w:rsidRDefault="00B27CE8" w:rsidP="00B27CE8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27CE8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e19941778d8e29f38c648e71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" o:allowincell="f" filled="f" stroked="f" strokeweight=".5pt">
              <v:fill o:detectmouseclick="t"/>
              <v:textbox inset=",0,,0">
                <w:txbxContent>
                  <w:p w:rsidR="00B27CE8" w:rsidRPr="00B27CE8" w:rsidRDefault="00B27CE8" w:rsidP="00B27CE8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27CE8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AF8" w:rsidRDefault="00304AF8" w:rsidP="00590471">
      <w:r>
        <w:separator/>
      </w:r>
    </w:p>
  </w:footnote>
  <w:footnote w:type="continuationSeparator" w:id="0">
    <w:p w:rsidR="00304AF8" w:rsidRDefault="00304AF8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7AC38A4D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>
                          <a:extLst/>
                        </wps:cNvPr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>
                          <a:extLst/>
                        </wps:cNvPr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1053BD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w6H7MsGAG/h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30A02"/>
    <w:multiLevelType w:val="hybridMultilevel"/>
    <w:tmpl w:val="33FEF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69"/>
    <w:rsid w:val="00032969"/>
    <w:rsid w:val="00060042"/>
    <w:rsid w:val="0008685D"/>
    <w:rsid w:val="00090860"/>
    <w:rsid w:val="00112FD7"/>
    <w:rsid w:val="00150ABD"/>
    <w:rsid w:val="001946FC"/>
    <w:rsid w:val="00222466"/>
    <w:rsid w:val="0024753C"/>
    <w:rsid w:val="00276026"/>
    <w:rsid w:val="002B4549"/>
    <w:rsid w:val="002D6B94"/>
    <w:rsid w:val="00304AF8"/>
    <w:rsid w:val="00310F17"/>
    <w:rsid w:val="00322A46"/>
    <w:rsid w:val="003326CB"/>
    <w:rsid w:val="0035270A"/>
    <w:rsid w:val="00353B60"/>
    <w:rsid w:val="00376291"/>
    <w:rsid w:val="00380FD1"/>
    <w:rsid w:val="00383D02"/>
    <w:rsid w:val="00385DE7"/>
    <w:rsid w:val="003D1B71"/>
    <w:rsid w:val="00431155"/>
    <w:rsid w:val="00440864"/>
    <w:rsid w:val="00497DDE"/>
    <w:rsid w:val="004E158A"/>
    <w:rsid w:val="00555787"/>
    <w:rsid w:val="00565C77"/>
    <w:rsid w:val="0056708E"/>
    <w:rsid w:val="005801E5"/>
    <w:rsid w:val="00590471"/>
    <w:rsid w:val="005D01FA"/>
    <w:rsid w:val="00653E17"/>
    <w:rsid w:val="006A08E8"/>
    <w:rsid w:val="006B1C49"/>
    <w:rsid w:val="006D79A8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27CE8"/>
    <w:rsid w:val="00B4158A"/>
    <w:rsid w:val="00B6466C"/>
    <w:rsid w:val="00BB1B5D"/>
    <w:rsid w:val="00BC22C7"/>
    <w:rsid w:val="00BD195A"/>
    <w:rsid w:val="00BE39AE"/>
    <w:rsid w:val="00C07240"/>
    <w:rsid w:val="00C14078"/>
    <w:rsid w:val="00CE1E3D"/>
    <w:rsid w:val="00D053FA"/>
    <w:rsid w:val="00D57F92"/>
    <w:rsid w:val="00DC3F0A"/>
    <w:rsid w:val="00E26AED"/>
    <w:rsid w:val="00E335AC"/>
    <w:rsid w:val="00E73AB8"/>
    <w:rsid w:val="00E90A60"/>
    <w:rsid w:val="00ED47F7"/>
    <w:rsid w:val="00EE7E09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2395A6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semiHidden/>
    <w:unhideWhenUsed/>
    <w:rsid w:val="00BE39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0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20090351\AppData\Roaming\Microsoft\Templates\Blue%20spher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5FF9A8BE0EC4437A6A018D20CBB5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3A1FF-1F02-46A1-A9E8-AA090AE9D695}"/>
      </w:docPartPr>
      <w:docPartBody>
        <w:p w:rsidR="000A2E2A" w:rsidRDefault="00555275">
          <w:pPr>
            <w:pStyle w:val="35FF9A8BE0EC4437A6A018D20CBB57A7"/>
          </w:pPr>
          <w:r w:rsidRPr="00AC6C7E">
            <w:t>Experience</w:t>
          </w:r>
        </w:p>
      </w:docPartBody>
    </w:docPart>
    <w:docPart>
      <w:docPartPr>
        <w:name w:val="1E6A853A8D4F4DF99CF878F237DBE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BE7F2-643E-4E50-99B1-CAED7DF09177}"/>
      </w:docPartPr>
      <w:docPartBody>
        <w:p w:rsidR="000A2E2A" w:rsidRDefault="00555275">
          <w:pPr>
            <w:pStyle w:val="1E6A853A8D4F4DF99CF878F237DBE405"/>
          </w:pPr>
          <w:r w:rsidRPr="00AC6C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275"/>
    <w:rsid w:val="000A2E2A"/>
    <w:rsid w:val="00555275"/>
    <w:rsid w:val="006273A3"/>
    <w:rsid w:val="00B3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388E657CD44D9DAE9177376C9D2229">
    <w:name w:val="44388E657CD44D9DAE9177376C9D2229"/>
  </w:style>
  <w:style w:type="paragraph" w:customStyle="1" w:styleId="BEA0380C50C247018F01271A6839F3E3">
    <w:name w:val="BEA0380C50C247018F01271A6839F3E3"/>
  </w:style>
  <w:style w:type="paragraph" w:customStyle="1" w:styleId="35FF9A8BE0EC4437A6A018D20CBB57A7">
    <w:name w:val="35FF9A8BE0EC4437A6A018D20CBB57A7"/>
  </w:style>
  <w:style w:type="paragraph" w:customStyle="1" w:styleId="23E0A048F88049B4BFC1EF3F7383D0D9">
    <w:name w:val="23E0A048F88049B4BFC1EF3F7383D0D9"/>
  </w:style>
  <w:style w:type="paragraph" w:customStyle="1" w:styleId="7CCF0644739E436BACDDD78F805828AA">
    <w:name w:val="7CCF0644739E436BACDDD78F805828AA"/>
  </w:style>
  <w:style w:type="paragraph" w:customStyle="1" w:styleId="99AD8AB7AA4B4B4C9FE9E2AA4D890943">
    <w:name w:val="99AD8AB7AA4B4B4C9FE9E2AA4D890943"/>
  </w:style>
  <w:style w:type="paragraph" w:customStyle="1" w:styleId="DF0464E4E72547AABD3D211324D5AF70">
    <w:name w:val="DF0464E4E72547AABD3D211324D5AF70"/>
  </w:style>
  <w:style w:type="paragraph" w:customStyle="1" w:styleId="E1348396A7F94E4CB05A834DDB386BF0">
    <w:name w:val="E1348396A7F94E4CB05A834DDB386BF0"/>
  </w:style>
  <w:style w:type="paragraph" w:customStyle="1" w:styleId="6C1957ECA36A4B8EBA23C526479D334B">
    <w:name w:val="6C1957ECA36A4B8EBA23C526479D334B"/>
  </w:style>
  <w:style w:type="paragraph" w:customStyle="1" w:styleId="6AEB7946233E41799A60B1B665B3BA45">
    <w:name w:val="6AEB7946233E41799A60B1B665B3BA45"/>
  </w:style>
  <w:style w:type="paragraph" w:customStyle="1" w:styleId="50D943D46A4649D198E293B82D7468D3">
    <w:name w:val="50D943D46A4649D198E293B82D7468D3"/>
  </w:style>
  <w:style w:type="paragraph" w:customStyle="1" w:styleId="594990498B294F01BA3C0DEEF2029B21">
    <w:name w:val="594990498B294F01BA3C0DEEF2029B21"/>
  </w:style>
  <w:style w:type="paragraph" w:customStyle="1" w:styleId="EB1B6B9645A542BBA224C0086B6B8FE7">
    <w:name w:val="EB1B6B9645A542BBA224C0086B6B8FE7"/>
  </w:style>
  <w:style w:type="paragraph" w:customStyle="1" w:styleId="6BB58FBE30DF43C2B70FA82468C48E17">
    <w:name w:val="6BB58FBE30DF43C2B70FA82468C48E17"/>
  </w:style>
  <w:style w:type="paragraph" w:customStyle="1" w:styleId="F1EF633086534430B079EC5CA0AE87A9">
    <w:name w:val="F1EF633086534430B079EC5CA0AE87A9"/>
  </w:style>
  <w:style w:type="paragraph" w:customStyle="1" w:styleId="37908B4C28D344D8B7CA6560741C8245">
    <w:name w:val="37908B4C28D344D8B7CA6560741C8245"/>
  </w:style>
  <w:style w:type="paragraph" w:customStyle="1" w:styleId="DAEA9647CE3B4E52816DE66C0241F077">
    <w:name w:val="DAEA9647CE3B4E52816DE66C0241F077"/>
  </w:style>
  <w:style w:type="paragraph" w:customStyle="1" w:styleId="C7290BE7A0FE407CB39BBE75813410A3">
    <w:name w:val="C7290BE7A0FE407CB39BBE75813410A3"/>
  </w:style>
  <w:style w:type="paragraph" w:customStyle="1" w:styleId="908976785DF24D13954B8EDE90C12B34">
    <w:name w:val="908976785DF24D13954B8EDE90C12B34"/>
  </w:style>
  <w:style w:type="paragraph" w:customStyle="1" w:styleId="1E6A853A8D4F4DF99CF878F237DBE405">
    <w:name w:val="1E6A853A8D4F4DF99CF878F237DBE405"/>
  </w:style>
  <w:style w:type="paragraph" w:customStyle="1" w:styleId="FC7FA35415814AEEA314AEBE9AB2E889">
    <w:name w:val="FC7FA35415814AEEA314AEBE9AB2E889"/>
  </w:style>
  <w:style w:type="paragraph" w:customStyle="1" w:styleId="FBBFC82B3E6A41628E5284F747B75557">
    <w:name w:val="FBBFC82B3E6A41628E5284F747B75557"/>
  </w:style>
  <w:style w:type="paragraph" w:customStyle="1" w:styleId="B5F3EDBB1B494FA88A20AB67D493FB97">
    <w:name w:val="B5F3EDBB1B494FA88A20AB67D493FB97"/>
  </w:style>
  <w:style w:type="paragraph" w:customStyle="1" w:styleId="1CFBA3BC0C9944D0ADF7E1BEB50CC9E8">
    <w:name w:val="1CFBA3BC0C9944D0ADF7E1BEB50CC9E8"/>
  </w:style>
  <w:style w:type="paragraph" w:customStyle="1" w:styleId="4355BD7963024ACC8F0329E875D6DA27">
    <w:name w:val="4355BD7963024ACC8F0329E875D6DA27"/>
  </w:style>
  <w:style w:type="paragraph" w:customStyle="1" w:styleId="9D82376CEB314611A3D6280E88AB659E">
    <w:name w:val="9D82376CEB314611A3D6280E88AB659E"/>
  </w:style>
  <w:style w:type="paragraph" w:customStyle="1" w:styleId="83162744E82E4A6C9435A0B11EF610CD">
    <w:name w:val="83162744E82E4A6C9435A0B11EF610CD"/>
  </w:style>
  <w:style w:type="paragraph" w:customStyle="1" w:styleId="646CE483689847E5A6400ED9490EED83">
    <w:name w:val="646CE483689847E5A6400ED9490EED83"/>
  </w:style>
  <w:style w:type="paragraph" w:customStyle="1" w:styleId="B9F4E915734542239BEDC95942119A60">
    <w:name w:val="B9F4E915734542239BEDC95942119A60"/>
  </w:style>
  <w:style w:type="paragraph" w:customStyle="1" w:styleId="5A2DAC831BDF4678AF8420B56F39548C">
    <w:name w:val="5A2DAC831BDF4678AF8420B56F39548C"/>
  </w:style>
  <w:style w:type="paragraph" w:customStyle="1" w:styleId="46A80D5D512940ACB929348CD0BB7E87">
    <w:name w:val="46A80D5D512940ACB929348CD0BB7E87"/>
  </w:style>
  <w:style w:type="paragraph" w:customStyle="1" w:styleId="15B5CB0040B74011976C447E9D74B841">
    <w:name w:val="15B5CB0040B74011976C447E9D74B841"/>
  </w:style>
  <w:style w:type="paragraph" w:customStyle="1" w:styleId="0875B726093141DB9F540698C7231D58">
    <w:name w:val="0875B726093141DB9F540698C7231D58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9A99F078B1E402891DC617240E0669A">
    <w:name w:val="A9A99F078B1E402891DC617240E06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0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2019-12-16T05:43:00Z</dcterms:created>
  <dcterms:modified xsi:type="dcterms:W3CDTF">2019-12-16T05:44:00Z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Owner">
    <vt:lpwstr>SA20090351@wipro.com</vt:lpwstr>
  </property>
  <property fmtid="{D5CDD505-2E9C-101B-9397-08002B2CF9AE}" pid="6" name="MSIP_Label_b9a70571-31c6-4603-80c1-ef2fb871a62a_SetDate">
    <vt:lpwstr>2019-12-05T11:10:42.9371388Z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ActionId">
    <vt:lpwstr>413aadf3-d573-490b-b4c2-c28a0dc5cb99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